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5EDDC4" w14:textId="3777EFBA" w:rsidR="00150E19" w:rsidRPr="00205D9E" w:rsidRDefault="003519B0" w:rsidP="00465E9E">
      <w:pPr>
        <w:pStyle w:val="Nzov"/>
        <w:jc w:val="center"/>
        <w:rPr>
          <w:b/>
          <w:bCs/>
          <w:lang w:val="sk-SK"/>
        </w:rPr>
      </w:pPr>
      <w:r>
        <w:rPr>
          <w:b/>
          <w:bCs/>
          <w:lang w:val="sk-SK"/>
        </w:rPr>
        <w:t>Pohybová sústava</w:t>
      </w:r>
    </w:p>
    <w:p w14:paraId="306EA243" w14:textId="63D6A36B" w:rsidR="00465E9E" w:rsidRPr="00205D9E" w:rsidRDefault="003519B0" w:rsidP="003519B0">
      <w:pPr>
        <w:jc w:val="center"/>
        <w:rPr>
          <w:lang w:val="sk-SK"/>
        </w:rPr>
      </w:pPr>
      <w:r>
        <w:rPr>
          <w:lang w:val="sk-SK"/>
        </w:rPr>
        <w:t>(svaly a činnosť svalov)</w:t>
      </w:r>
    </w:p>
    <w:p w14:paraId="1F53BA23" w14:textId="3C4834E9" w:rsidR="00465E9E" w:rsidRDefault="003519B0" w:rsidP="00465E9E">
      <w:pPr>
        <w:pStyle w:val="Odsekzoznamu"/>
        <w:numPr>
          <w:ilvl w:val="0"/>
          <w:numId w:val="1"/>
        </w:numPr>
        <w:rPr>
          <w:lang w:val="sk-SK"/>
        </w:rPr>
      </w:pPr>
      <w:r>
        <w:rPr>
          <w:b/>
          <w:bCs/>
          <w:lang w:val="sk-SK"/>
        </w:rPr>
        <w:t xml:space="preserve">Svalová sústava </w:t>
      </w:r>
      <w:r>
        <w:rPr>
          <w:lang w:val="sk-SK"/>
        </w:rPr>
        <w:t>– aktívny pohybový aparát</w:t>
      </w:r>
    </w:p>
    <w:p w14:paraId="39229DD8" w14:textId="2EC8FB4D" w:rsidR="003519B0" w:rsidRDefault="003519B0" w:rsidP="00465E9E">
      <w:pPr>
        <w:pStyle w:val="Odsekzoznamu"/>
        <w:numPr>
          <w:ilvl w:val="0"/>
          <w:numId w:val="1"/>
        </w:numPr>
        <w:rPr>
          <w:lang w:val="sk-SK"/>
        </w:rPr>
      </w:pPr>
      <w:r>
        <w:rPr>
          <w:lang w:val="sk-SK"/>
        </w:rPr>
        <w:t>Základná funkčná jednotka</w:t>
      </w:r>
      <w:r w:rsidR="00457C1D">
        <w:rPr>
          <w:lang w:val="sk-SK"/>
        </w:rPr>
        <w:t>: SVAL (musculus) – prepojený s nervovou sústavou a obehovou sústavou.</w:t>
      </w:r>
    </w:p>
    <w:p w14:paraId="6F5D7836" w14:textId="463DCB36" w:rsidR="00457C1D" w:rsidRDefault="00457C1D" w:rsidP="00465E9E">
      <w:pPr>
        <w:pStyle w:val="Odsekzoznamu"/>
        <w:numPr>
          <w:ilvl w:val="0"/>
          <w:numId w:val="1"/>
        </w:numPr>
        <w:rPr>
          <w:lang w:val="sk-SK"/>
        </w:rPr>
      </w:pPr>
      <w:r>
        <w:rPr>
          <w:lang w:val="sk-SK"/>
        </w:rPr>
        <w:t>Počet: cca 600 (u mužov svaly tvoria asi 36% hmotnosti tela a u žien 32%)</w:t>
      </w:r>
    </w:p>
    <w:p w14:paraId="4BA9B2DB" w14:textId="6129F59A" w:rsidR="00A965CD" w:rsidRDefault="00A965CD" w:rsidP="00465E9E">
      <w:pPr>
        <w:pStyle w:val="Odsekzoznamu"/>
        <w:numPr>
          <w:ilvl w:val="0"/>
          <w:numId w:val="1"/>
        </w:numPr>
        <w:rPr>
          <w:lang w:val="sk-SK"/>
        </w:rPr>
      </w:pPr>
      <w:r>
        <w:rPr>
          <w:b/>
          <w:bCs/>
          <w:lang w:val="sk-SK"/>
        </w:rPr>
        <w:t xml:space="preserve">Vlastnosti svalového tkaniva </w:t>
      </w:r>
      <w:r>
        <w:rPr>
          <w:lang w:val="sk-SK"/>
        </w:rPr>
        <w:t>– dráždivosť, kontraktilnosť, pružnosť</w:t>
      </w:r>
    </w:p>
    <w:p w14:paraId="21BFF6E1" w14:textId="358E7FFD" w:rsidR="00A965CD" w:rsidRDefault="00A965CD" w:rsidP="00465E9E">
      <w:pPr>
        <w:pStyle w:val="Odsekzoznamu"/>
        <w:numPr>
          <w:ilvl w:val="0"/>
          <w:numId w:val="1"/>
        </w:numPr>
        <w:rPr>
          <w:lang w:val="sk-SK"/>
        </w:rPr>
      </w:pPr>
      <w:r>
        <w:rPr>
          <w:lang w:val="sk-SK"/>
        </w:rPr>
        <w:t>Existujú 3 druhy svalového tkaniva:</w:t>
      </w:r>
    </w:p>
    <w:p w14:paraId="36D0E6E6" w14:textId="58DC23B5" w:rsidR="00A965CD" w:rsidRPr="00977D17" w:rsidRDefault="00977D17" w:rsidP="00A965CD">
      <w:pPr>
        <w:pStyle w:val="Odsekzoznamu"/>
        <w:numPr>
          <w:ilvl w:val="1"/>
          <w:numId w:val="1"/>
        </w:numPr>
        <w:rPr>
          <w:lang w:val="sk-SK"/>
        </w:rPr>
      </w:pPr>
      <w:r>
        <w:rPr>
          <w:b/>
          <w:bCs/>
          <w:lang w:val="sk-SK"/>
        </w:rPr>
        <w:t xml:space="preserve"> Hladké </w:t>
      </w:r>
      <w:r>
        <w:rPr>
          <w:lang w:val="sk-SK"/>
        </w:rPr>
        <w:t>(napr. v stenách čriev)</w:t>
      </w:r>
    </w:p>
    <w:p w14:paraId="45489D9E" w14:textId="0F863D6A" w:rsidR="00977D17" w:rsidRPr="00977D17" w:rsidRDefault="00977D17" w:rsidP="00A965CD">
      <w:pPr>
        <w:pStyle w:val="Odsekzoznamu"/>
        <w:numPr>
          <w:ilvl w:val="1"/>
          <w:numId w:val="1"/>
        </w:numPr>
        <w:rPr>
          <w:lang w:val="sk-SK"/>
        </w:rPr>
      </w:pPr>
      <w:r>
        <w:rPr>
          <w:b/>
          <w:bCs/>
          <w:lang w:val="sk-SK"/>
        </w:rPr>
        <w:t xml:space="preserve"> Priečne pruhované </w:t>
      </w:r>
      <w:r w:rsidRPr="00977D17">
        <w:rPr>
          <w:lang w:val="sk-SK"/>
        </w:rPr>
        <w:t>(</w:t>
      </w:r>
      <w:r>
        <w:rPr>
          <w:lang w:val="sk-SK"/>
        </w:rPr>
        <w:t>= kostrové</w:t>
      </w:r>
      <w:r w:rsidRPr="00977D17">
        <w:rPr>
          <w:lang w:val="sk-SK"/>
        </w:rPr>
        <w:t>)</w:t>
      </w:r>
    </w:p>
    <w:p w14:paraId="4B3FF24F" w14:textId="2BEEB59E" w:rsidR="00977D17" w:rsidRPr="00977D17" w:rsidRDefault="00977D17" w:rsidP="00A965CD">
      <w:pPr>
        <w:pStyle w:val="Odsekzoznamu"/>
        <w:numPr>
          <w:ilvl w:val="1"/>
          <w:numId w:val="1"/>
        </w:numPr>
        <w:rPr>
          <w:lang w:val="sk-SK"/>
        </w:rPr>
      </w:pPr>
      <w:r>
        <w:rPr>
          <w:b/>
          <w:bCs/>
          <w:lang w:val="sk-SK"/>
        </w:rPr>
        <w:t> Srdcový sval</w:t>
      </w:r>
    </w:p>
    <w:p w14:paraId="7FBA4B62" w14:textId="54CE2CB0" w:rsidR="00977D17" w:rsidRDefault="00977D17" w:rsidP="00977D17">
      <w:pPr>
        <w:rPr>
          <w:lang w:val="sk-SK"/>
        </w:rPr>
      </w:pPr>
    </w:p>
    <w:p w14:paraId="04954C2F" w14:textId="53C1B741" w:rsidR="00977D17" w:rsidRPr="00977D17" w:rsidRDefault="00977D17" w:rsidP="00977D17">
      <w:pPr>
        <w:pStyle w:val="Odsekzoznamu"/>
        <w:numPr>
          <w:ilvl w:val="0"/>
          <w:numId w:val="1"/>
        </w:numPr>
        <w:rPr>
          <w:lang w:val="sk-SK"/>
        </w:rPr>
      </w:pPr>
      <w:r>
        <w:rPr>
          <w:b/>
          <w:bCs/>
          <w:lang w:val="sk-SK"/>
        </w:rPr>
        <w:t>Stavba priečne pruhovaného svalu:</w:t>
      </w:r>
    </w:p>
    <w:p w14:paraId="49A00989" w14:textId="4274C136" w:rsidR="00977D17" w:rsidRDefault="00977D17" w:rsidP="00977D17">
      <w:pPr>
        <w:pStyle w:val="Odsekzoznamu"/>
        <w:numPr>
          <w:ilvl w:val="1"/>
          <w:numId w:val="1"/>
        </w:numPr>
        <w:rPr>
          <w:lang w:val="sk-SK"/>
        </w:rPr>
      </w:pPr>
      <w:r>
        <w:rPr>
          <w:lang w:val="sk-SK"/>
        </w:rPr>
        <w:t xml:space="preserve"> Základná jednotka – </w:t>
      </w:r>
      <w:r w:rsidRPr="00977D17">
        <w:rPr>
          <w:b/>
          <w:bCs/>
          <w:lang w:val="sk-SK"/>
        </w:rPr>
        <w:t>svalová bunka</w:t>
      </w:r>
      <w:r>
        <w:rPr>
          <w:b/>
          <w:bCs/>
          <w:lang w:val="sk-SK"/>
        </w:rPr>
        <w:t xml:space="preserve"> (Myocyt) </w:t>
      </w:r>
      <w:r>
        <w:rPr>
          <w:lang w:val="sk-SK"/>
        </w:rPr>
        <w:t>zložený zo:</w:t>
      </w:r>
    </w:p>
    <w:p w14:paraId="7CF1E5A8" w14:textId="064B66F0" w:rsidR="00977D17" w:rsidRDefault="00977D17" w:rsidP="00977D17">
      <w:pPr>
        <w:pStyle w:val="Odsekzoznamu"/>
        <w:numPr>
          <w:ilvl w:val="2"/>
          <w:numId w:val="1"/>
        </w:numPr>
        <w:rPr>
          <w:lang w:val="sk-SK"/>
        </w:rPr>
      </w:pPr>
      <w:r>
        <w:rPr>
          <w:b/>
          <w:bCs/>
          <w:lang w:val="sk-SK"/>
        </w:rPr>
        <w:t>Sarkolemy (= Cytoplazmatická membrána)</w:t>
      </w:r>
      <w:r>
        <w:rPr>
          <w:lang w:val="sk-SK"/>
        </w:rPr>
        <w:t xml:space="preserve">, </w:t>
      </w:r>
      <w:r>
        <w:rPr>
          <w:b/>
          <w:bCs/>
          <w:lang w:val="sk-SK"/>
        </w:rPr>
        <w:t>Sarkoplazmy (Cytoplazma)</w:t>
      </w:r>
      <w:r>
        <w:rPr>
          <w:lang w:val="sk-SK"/>
        </w:rPr>
        <w:t xml:space="preserve"> a ostatných organel Eukaryotickej bunky</w:t>
      </w:r>
    </w:p>
    <w:p w14:paraId="15B8CC26" w14:textId="2F036D95" w:rsidR="00977D17" w:rsidRPr="00977D17" w:rsidRDefault="00977D17" w:rsidP="00977D17">
      <w:pPr>
        <w:pStyle w:val="Odsekzoznamu"/>
        <w:numPr>
          <w:ilvl w:val="1"/>
          <w:numId w:val="1"/>
        </w:numPr>
        <w:rPr>
          <w:lang w:val="sk-SK"/>
        </w:rPr>
      </w:pPr>
      <w:r>
        <w:rPr>
          <w:lang w:val="sk-SK"/>
        </w:rPr>
        <w:t xml:space="preserve"> Spájaním myocytov vznikajú </w:t>
      </w:r>
      <w:r w:rsidRPr="00977D17">
        <w:rPr>
          <w:b/>
          <w:bCs/>
          <w:lang w:val="sk-SK"/>
        </w:rPr>
        <w:t>Svalové vlákna = Myofibrily</w:t>
      </w:r>
      <w:r>
        <w:rPr>
          <w:b/>
          <w:bCs/>
          <w:lang w:val="sk-SK"/>
        </w:rPr>
        <w:t>:</w:t>
      </w:r>
    </w:p>
    <w:p w14:paraId="318FCA0B" w14:textId="37EB3407" w:rsidR="00977D17" w:rsidRDefault="00977D17" w:rsidP="00977D17">
      <w:pPr>
        <w:pStyle w:val="Odsekzoznamu"/>
        <w:numPr>
          <w:ilvl w:val="2"/>
          <w:numId w:val="1"/>
        </w:numPr>
        <w:rPr>
          <w:lang w:val="sk-SK"/>
        </w:rPr>
      </w:pPr>
      <w:r>
        <w:rPr>
          <w:b/>
          <w:bCs/>
          <w:lang w:val="sk-SK"/>
        </w:rPr>
        <w:t xml:space="preserve">Aktívne </w:t>
      </w:r>
      <w:r>
        <w:rPr>
          <w:lang w:val="sk-SK"/>
        </w:rPr>
        <w:t>(svetlejšie)</w:t>
      </w:r>
    </w:p>
    <w:p w14:paraId="5537BAB9" w14:textId="20CD8220" w:rsidR="00977D17" w:rsidRDefault="00C0548E" w:rsidP="00977D17">
      <w:pPr>
        <w:pStyle w:val="Odsekzoznamu"/>
        <w:numPr>
          <w:ilvl w:val="2"/>
          <w:numId w:val="1"/>
        </w:numPr>
        <w:rPr>
          <w:lang w:val="sk-SK"/>
        </w:rPr>
      </w:pPr>
      <w:r>
        <w:rPr>
          <w:b/>
          <w:bCs/>
          <w:lang w:val="sk-SK"/>
        </w:rPr>
        <w:t>Myozínové</w:t>
      </w:r>
      <w:r w:rsidR="00977D17">
        <w:rPr>
          <w:b/>
          <w:bCs/>
          <w:lang w:val="sk-SK"/>
        </w:rPr>
        <w:t xml:space="preserve"> </w:t>
      </w:r>
      <w:r w:rsidR="00977D17" w:rsidRPr="00977D17">
        <w:rPr>
          <w:lang w:val="sk-SK"/>
        </w:rPr>
        <w:t>(</w:t>
      </w:r>
      <w:r w:rsidR="00977D17">
        <w:rPr>
          <w:lang w:val="sk-SK"/>
        </w:rPr>
        <w:t>tmavšie</w:t>
      </w:r>
      <w:r w:rsidR="00977D17" w:rsidRPr="00977D17">
        <w:rPr>
          <w:lang w:val="sk-SK"/>
        </w:rPr>
        <w:t>)</w:t>
      </w:r>
    </w:p>
    <w:p w14:paraId="1045B253" w14:textId="1D16CA68" w:rsidR="00977D17" w:rsidRDefault="00977D17" w:rsidP="00977D17">
      <w:pPr>
        <w:pStyle w:val="Odsekzoznamu"/>
        <w:numPr>
          <w:ilvl w:val="2"/>
          <w:numId w:val="1"/>
        </w:numPr>
        <w:rPr>
          <w:lang w:val="sk-SK"/>
        </w:rPr>
      </w:pPr>
      <w:r>
        <w:rPr>
          <w:lang w:val="sk-SK"/>
        </w:rPr>
        <w:t>Pod mikroskopom sa striedajú a vykazujú priečne pruhovanie</w:t>
      </w:r>
    </w:p>
    <w:p w14:paraId="2C2B8840" w14:textId="2F75340E" w:rsidR="00977D17" w:rsidRPr="00C0548E" w:rsidRDefault="00C0548E" w:rsidP="00C0548E">
      <w:pPr>
        <w:pStyle w:val="Odsekzoznamu"/>
        <w:numPr>
          <w:ilvl w:val="1"/>
          <w:numId w:val="1"/>
        </w:numPr>
        <w:rPr>
          <w:lang w:val="sk-SK"/>
        </w:rPr>
      </w:pPr>
      <w:r>
        <w:rPr>
          <w:lang w:val="sk-SK"/>
        </w:rPr>
        <w:t xml:space="preserve"> Zoskupením Myofibríl (aktínových a myozínových) vznikajú </w:t>
      </w:r>
      <w:r w:rsidRPr="00C0548E">
        <w:rPr>
          <w:b/>
          <w:bCs/>
          <w:lang w:val="sk-SK"/>
        </w:rPr>
        <w:t>svalové snopčeky</w:t>
      </w:r>
      <w:r>
        <w:rPr>
          <w:lang w:val="sk-SK"/>
        </w:rPr>
        <w:t xml:space="preserve">, ich spojením vznikajú </w:t>
      </w:r>
      <w:r w:rsidRPr="00C0548E">
        <w:rPr>
          <w:b/>
          <w:bCs/>
          <w:lang w:val="sk-SK"/>
        </w:rPr>
        <w:t>svalové snopce</w:t>
      </w:r>
    </w:p>
    <w:p w14:paraId="3E5AB7E8" w14:textId="66DE66EA" w:rsidR="00C0548E" w:rsidRDefault="00C0548E" w:rsidP="00C0548E">
      <w:pPr>
        <w:pStyle w:val="Odsekzoznamu"/>
        <w:numPr>
          <w:ilvl w:val="1"/>
          <w:numId w:val="1"/>
        </w:numPr>
        <w:rPr>
          <w:lang w:val="sk-SK"/>
        </w:rPr>
      </w:pPr>
      <w:r>
        <w:rPr>
          <w:lang w:val="sk-SK"/>
        </w:rPr>
        <w:t> Kostrové svaly sú pevné a pružné</w:t>
      </w:r>
    </w:p>
    <w:p w14:paraId="61B9B213" w14:textId="61450D95" w:rsidR="00C0548E" w:rsidRDefault="00C0548E" w:rsidP="00C0548E">
      <w:pPr>
        <w:pStyle w:val="Odsekzoznamu"/>
        <w:numPr>
          <w:ilvl w:val="1"/>
          <w:numId w:val="1"/>
        </w:numPr>
        <w:rPr>
          <w:lang w:val="sk-SK"/>
        </w:rPr>
      </w:pPr>
      <w:r>
        <w:rPr>
          <w:b/>
          <w:bCs/>
          <w:lang w:val="sk-SK"/>
        </w:rPr>
        <w:t xml:space="preserve"> Svalový tonus </w:t>
      </w:r>
      <w:r>
        <w:rPr>
          <w:lang w:val="sk-SK"/>
        </w:rPr>
        <w:t>– určité napätie, ktoré má sval v pokoji</w:t>
      </w:r>
    </w:p>
    <w:p w14:paraId="5509DC0F" w14:textId="446CA225" w:rsidR="00C0548E" w:rsidRDefault="00C0548E" w:rsidP="00C0548E">
      <w:pPr>
        <w:rPr>
          <w:lang w:val="sk-SK"/>
        </w:rPr>
      </w:pPr>
    </w:p>
    <w:p w14:paraId="16953B89" w14:textId="6D1AC29B" w:rsidR="00C0548E" w:rsidRPr="00C0548E" w:rsidRDefault="00C0548E" w:rsidP="00C0548E">
      <w:pPr>
        <w:pStyle w:val="Odsekzoznamu"/>
        <w:numPr>
          <w:ilvl w:val="0"/>
          <w:numId w:val="1"/>
        </w:numPr>
        <w:rPr>
          <w:lang w:val="sk-SK"/>
        </w:rPr>
      </w:pPr>
      <w:r>
        <w:rPr>
          <w:b/>
          <w:bCs/>
          <w:lang w:val="sk-SK"/>
        </w:rPr>
        <w:t>Pripojenie svalu ku kosti:</w:t>
      </w:r>
    </w:p>
    <w:p w14:paraId="36A8B1F7" w14:textId="4051ACDD" w:rsidR="00C0548E" w:rsidRPr="00C0548E" w:rsidRDefault="00C0548E" w:rsidP="00C0548E">
      <w:pPr>
        <w:pStyle w:val="Odsekzoznamu"/>
        <w:numPr>
          <w:ilvl w:val="1"/>
          <w:numId w:val="1"/>
        </w:numPr>
        <w:rPr>
          <w:lang w:val="sk-SK"/>
        </w:rPr>
      </w:pPr>
      <w:r>
        <w:rPr>
          <w:b/>
          <w:bCs/>
          <w:lang w:val="sk-SK"/>
        </w:rPr>
        <w:t xml:space="preserve"> Priame </w:t>
      </w:r>
      <w:r w:rsidRPr="00C0548E">
        <w:rPr>
          <w:lang w:val="sk-SK"/>
        </w:rPr>
        <w:t>(</w:t>
      </w:r>
      <w:r>
        <w:rPr>
          <w:lang w:val="sk-SK"/>
        </w:rPr>
        <w:t>Svaly lebky</w:t>
      </w:r>
      <w:r w:rsidRPr="00C0548E">
        <w:rPr>
          <w:lang w:val="sk-SK"/>
        </w:rPr>
        <w:t>)</w:t>
      </w:r>
    </w:p>
    <w:p w14:paraId="49D7B210" w14:textId="27445362" w:rsidR="00C0548E" w:rsidRDefault="00C0548E" w:rsidP="00C0548E">
      <w:pPr>
        <w:pStyle w:val="Odsekzoznamu"/>
        <w:numPr>
          <w:ilvl w:val="1"/>
          <w:numId w:val="1"/>
        </w:numPr>
        <w:rPr>
          <w:lang w:val="sk-SK"/>
        </w:rPr>
      </w:pPr>
      <w:r>
        <w:rPr>
          <w:b/>
          <w:bCs/>
          <w:lang w:val="sk-SK"/>
        </w:rPr>
        <w:t xml:space="preserve"> Nepriame </w:t>
      </w:r>
      <w:r>
        <w:rPr>
          <w:lang w:val="sk-SK"/>
        </w:rPr>
        <w:t>– prostredníctvom šľachy (Achillova šľacha pripája lýtkový sval k pätovej kosti)</w:t>
      </w:r>
    </w:p>
    <w:p w14:paraId="033FA940" w14:textId="77777777" w:rsidR="00C0548E" w:rsidRPr="00C0548E" w:rsidRDefault="00C0548E" w:rsidP="00C0548E">
      <w:pPr>
        <w:rPr>
          <w:lang w:val="sk-SK"/>
        </w:rPr>
      </w:pPr>
    </w:p>
    <w:p w14:paraId="21F54ED8" w14:textId="5013EDC7" w:rsidR="00C0548E" w:rsidRPr="00C0548E" w:rsidRDefault="00C0548E" w:rsidP="00C0548E">
      <w:pPr>
        <w:pStyle w:val="Odsekzoznamu"/>
        <w:numPr>
          <w:ilvl w:val="0"/>
          <w:numId w:val="1"/>
        </w:numPr>
        <w:rPr>
          <w:lang w:val="sk-SK"/>
        </w:rPr>
      </w:pPr>
      <w:r>
        <w:rPr>
          <w:b/>
          <w:bCs/>
          <w:lang w:val="sk-SK"/>
        </w:rPr>
        <w:t>Vonkajšia stavba svalu (Časti):</w:t>
      </w:r>
    </w:p>
    <w:p w14:paraId="641DF356" w14:textId="55863FE4" w:rsidR="00C0548E" w:rsidRPr="00C0548E" w:rsidRDefault="00C0548E" w:rsidP="00C0548E">
      <w:pPr>
        <w:pStyle w:val="Odsekzoznamu"/>
        <w:numPr>
          <w:ilvl w:val="1"/>
          <w:numId w:val="1"/>
        </w:numPr>
        <w:rPr>
          <w:lang w:val="sk-SK"/>
        </w:rPr>
      </w:pPr>
      <w:r>
        <w:rPr>
          <w:b/>
          <w:bCs/>
          <w:lang w:val="sk-SK"/>
        </w:rPr>
        <w:t> Hlavy (Caput)</w:t>
      </w:r>
    </w:p>
    <w:p w14:paraId="464802A6" w14:textId="7249DBC7" w:rsidR="00C0548E" w:rsidRPr="00C0548E" w:rsidRDefault="00C0548E" w:rsidP="00C0548E">
      <w:pPr>
        <w:pStyle w:val="Odsekzoznamu"/>
        <w:numPr>
          <w:ilvl w:val="1"/>
          <w:numId w:val="1"/>
        </w:numPr>
        <w:rPr>
          <w:lang w:val="sk-SK"/>
        </w:rPr>
      </w:pPr>
      <w:r>
        <w:rPr>
          <w:b/>
          <w:bCs/>
          <w:lang w:val="sk-SK"/>
        </w:rPr>
        <w:t> Bruško (Abdomen)</w:t>
      </w:r>
    </w:p>
    <w:p w14:paraId="2EF22ED9" w14:textId="3167B120" w:rsidR="00C0548E" w:rsidRPr="00C0548E" w:rsidRDefault="00C0548E" w:rsidP="00C0548E">
      <w:pPr>
        <w:pStyle w:val="Odsekzoznamu"/>
        <w:numPr>
          <w:ilvl w:val="1"/>
          <w:numId w:val="1"/>
        </w:numPr>
        <w:rPr>
          <w:lang w:val="sk-SK"/>
        </w:rPr>
      </w:pPr>
      <w:r>
        <w:rPr>
          <w:b/>
          <w:bCs/>
          <w:lang w:val="sk-SK"/>
        </w:rPr>
        <w:t> Chvost (Caudo)</w:t>
      </w:r>
    </w:p>
    <w:p w14:paraId="7202F083" w14:textId="0226F1CD" w:rsidR="00C0548E" w:rsidRDefault="00C0548E" w:rsidP="00C0548E">
      <w:pPr>
        <w:rPr>
          <w:lang w:val="sk-SK"/>
        </w:rPr>
      </w:pPr>
    </w:p>
    <w:p w14:paraId="2B16E552" w14:textId="0D2C7FB0" w:rsidR="00C0548E" w:rsidRPr="00C0548E" w:rsidRDefault="00C0548E" w:rsidP="00C0548E">
      <w:pPr>
        <w:pStyle w:val="Odsekzoznamu"/>
        <w:numPr>
          <w:ilvl w:val="0"/>
          <w:numId w:val="1"/>
        </w:numPr>
        <w:rPr>
          <w:lang w:val="sk-SK"/>
        </w:rPr>
      </w:pPr>
      <w:r>
        <w:rPr>
          <w:b/>
          <w:bCs/>
          <w:lang w:val="sk-SK"/>
        </w:rPr>
        <w:t>Typy svalov podľa tvaru:</w:t>
      </w:r>
    </w:p>
    <w:p w14:paraId="7F2B3297" w14:textId="46B65D59" w:rsidR="00C0548E" w:rsidRDefault="00C0548E" w:rsidP="00C0548E">
      <w:pPr>
        <w:pStyle w:val="Odsekzoznamu"/>
        <w:numPr>
          <w:ilvl w:val="1"/>
          <w:numId w:val="1"/>
        </w:numPr>
        <w:rPr>
          <w:lang w:val="sk-SK"/>
        </w:rPr>
      </w:pPr>
      <w:r>
        <w:rPr>
          <w:b/>
          <w:bCs/>
          <w:lang w:val="sk-SK"/>
        </w:rPr>
        <w:t xml:space="preserve"> Dlhé </w:t>
      </w:r>
      <w:r>
        <w:rPr>
          <w:lang w:val="sk-SK"/>
        </w:rPr>
        <w:t xml:space="preserve">– </w:t>
      </w:r>
      <w:r w:rsidRPr="002C722C">
        <w:rPr>
          <w:b/>
          <w:bCs/>
          <w:lang w:val="sk-SK"/>
        </w:rPr>
        <w:t>Krajčírsky sval</w:t>
      </w:r>
      <w:r>
        <w:rPr>
          <w:lang w:val="sk-SK"/>
        </w:rPr>
        <w:t xml:space="preserve"> (</w:t>
      </w:r>
      <w:r>
        <w:rPr>
          <w:b/>
          <w:bCs/>
          <w:lang w:val="sk-SK"/>
        </w:rPr>
        <w:t>Musculus Sartorius</w:t>
      </w:r>
      <w:r>
        <w:rPr>
          <w:lang w:val="sk-SK"/>
        </w:rPr>
        <w:t>)</w:t>
      </w:r>
      <w:r w:rsidR="002C722C">
        <w:rPr>
          <w:lang w:val="sk-SK"/>
        </w:rPr>
        <w:t xml:space="preserve"> – najdlhší sval v ľudskom tele</w:t>
      </w:r>
    </w:p>
    <w:p w14:paraId="5D27F712" w14:textId="3056E6A6" w:rsidR="002C722C" w:rsidRPr="006C3472" w:rsidRDefault="002C722C" w:rsidP="00C0548E">
      <w:pPr>
        <w:pStyle w:val="Odsekzoznamu"/>
        <w:numPr>
          <w:ilvl w:val="1"/>
          <w:numId w:val="1"/>
        </w:numPr>
        <w:rPr>
          <w:lang w:val="sk-SK"/>
        </w:rPr>
      </w:pPr>
      <w:r>
        <w:rPr>
          <w:b/>
          <w:bCs/>
          <w:lang w:val="sk-SK"/>
        </w:rPr>
        <w:t xml:space="preserve"> Krátke </w:t>
      </w:r>
      <w:r>
        <w:rPr>
          <w:lang w:val="sk-SK"/>
        </w:rPr>
        <w:t xml:space="preserve">– </w:t>
      </w:r>
      <w:r w:rsidRPr="002C722C">
        <w:rPr>
          <w:b/>
          <w:bCs/>
          <w:lang w:val="sk-SK"/>
        </w:rPr>
        <w:t>Dlaňový sval</w:t>
      </w:r>
    </w:p>
    <w:p w14:paraId="10DB34D1" w14:textId="7035DCF2" w:rsidR="006C3472" w:rsidRPr="006C3472" w:rsidRDefault="006C3472" w:rsidP="00C0548E">
      <w:pPr>
        <w:pStyle w:val="Odsekzoznamu"/>
        <w:numPr>
          <w:ilvl w:val="1"/>
          <w:numId w:val="1"/>
        </w:numPr>
        <w:rPr>
          <w:lang w:val="sk-SK"/>
        </w:rPr>
      </w:pPr>
      <w:r>
        <w:rPr>
          <w:b/>
          <w:bCs/>
          <w:lang w:val="sk-SK"/>
        </w:rPr>
        <w:t xml:space="preserve"> Ploché </w:t>
      </w:r>
      <w:r>
        <w:rPr>
          <w:lang w:val="sk-SK"/>
        </w:rPr>
        <w:t xml:space="preserve">– Najširší sval chrbta – </w:t>
      </w:r>
      <w:r>
        <w:rPr>
          <w:b/>
          <w:bCs/>
          <w:lang w:val="sk-SK"/>
        </w:rPr>
        <w:t>Latissimus Dorsi</w:t>
      </w:r>
    </w:p>
    <w:p w14:paraId="5D6A30DD" w14:textId="7C69C472" w:rsidR="006C3472" w:rsidRDefault="006C3472" w:rsidP="00C0548E">
      <w:pPr>
        <w:pStyle w:val="Odsekzoznamu"/>
        <w:numPr>
          <w:ilvl w:val="1"/>
          <w:numId w:val="1"/>
        </w:numPr>
        <w:rPr>
          <w:lang w:val="sk-SK"/>
        </w:rPr>
      </w:pPr>
      <w:r>
        <w:rPr>
          <w:b/>
          <w:bCs/>
          <w:lang w:val="sk-SK"/>
        </w:rPr>
        <w:t xml:space="preserve"> Kruhové </w:t>
      </w:r>
      <w:r>
        <w:rPr>
          <w:lang w:val="sk-SK"/>
        </w:rPr>
        <w:t>– Očný kruhový sval (</w:t>
      </w:r>
      <w:r>
        <w:rPr>
          <w:b/>
          <w:bCs/>
          <w:lang w:val="sk-SK"/>
        </w:rPr>
        <w:t>Musculus Orbicularis Oculi</w:t>
      </w:r>
      <w:r>
        <w:rPr>
          <w:lang w:val="sk-SK"/>
        </w:rPr>
        <w:t>)</w:t>
      </w:r>
    </w:p>
    <w:p w14:paraId="00A2425A" w14:textId="286A8EBC" w:rsidR="00EA5187" w:rsidRDefault="00EA5187" w:rsidP="00EA5187">
      <w:pPr>
        <w:rPr>
          <w:lang w:val="sk-SK"/>
        </w:rPr>
      </w:pPr>
    </w:p>
    <w:p w14:paraId="1AF282F6" w14:textId="1BC875F1" w:rsidR="00EA5187" w:rsidRPr="00EA5187" w:rsidRDefault="00EA5187" w:rsidP="00EA5187">
      <w:pPr>
        <w:pStyle w:val="Odsekzoznamu"/>
        <w:numPr>
          <w:ilvl w:val="0"/>
          <w:numId w:val="1"/>
        </w:numPr>
        <w:rPr>
          <w:lang w:val="sk-SK"/>
        </w:rPr>
      </w:pPr>
      <w:r>
        <w:rPr>
          <w:b/>
          <w:bCs/>
          <w:lang w:val="sk-SK"/>
        </w:rPr>
        <w:t>Typy svalov podľa funkcie:</w:t>
      </w:r>
    </w:p>
    <w:p w14:paraId="74616FFF" w14:textId="77AE3FC9" w:rsidR="00EA5187" w:rsidRDefault="00EA5187" w:rsidP="00EA5187">
      <w:pPr>
        <w:pStyle w:val="Odsekzoznamu"/>
        <w:numPr>
          <w:ilvl w:val="1"/>
          <w:numId w:val="1"/>
        </w:numPr>
        <w:rPr>
          <w:lang w:val="sk-SK"/>
        </w:rPr>
      </w:pPr>
      <w:r>
        <w:rPr>
          <w:lang w:val="sk-SK"/>
        </w:rPr>
        <w:t> Ohýbače, vystierače, priťahovače, odťahovače, napínače, zvierače, sťahovače</w:t>
      </w:r>
    </w:p>
    <w:p w14:paraId="72D1EC6A" w14:textId="5F7D2172" w:rsidR="00EA5187" w:rsidRDefault="00EA5187" w:rsidP="00EA5187">
      <w:pPr>
        <w:pStyle w:val="Odsekzoznamu"/>
        <w:numPr>
          <w:ilvl w:val="1"/>
          <w:numId w:val="1"/>
        </w:numPr>
        <w:rPr>
          <w:lang w:val="sk-SK"/>
        </w:rPr>
      </w:pPr>
      <w:r>
        <w:rPr>
          <w:lang w:val="sk-SK"/>
        </w:rPr>
        <w:t> Aj najjednoduchší pohyb je výsledkom koordinácie skupín svalov</w:t>
      </w:r>
    </w:p>
    <w:p w14:paraId="5E790C8C" w14:textId="2B775E00" w:rsidR="00EA5187" w:rsidRDefault="00EA5187" w:rsidP="00EA5187">
      <w:pPr>
        <w:pStyle w:val="Odsekzoznamu"/>
        <w:numPr>
          <w:ilvl w:val="1"/>
          <w:numId w:val="1"/>
        </w:numPr>
        <w:rPr>
          <w:lang w:val="sk-SK"/>
        </w:rPr>
      </w:pPr>
      <w:r>
        <w:rPr>
          <w:b/>
          <w:bCs/>
          <w:lang w:val="sk-SK"/>
        </w:rPr>
        <w:lastRenderedPageBreak/>
        <w:t xml:space="preserve"> Antagonistická práca </w:t>
      </w:r>
      <w:r w:rsidRPr="00EA5187">
        <w:rPr>
          <w:lang w:val="sk-SK"/>
        </w:rPr>
        <w:t>-</w:t>
      </w:r>
      <w:r>
        <w:rPr>
          <w:lang w:val="sk-SK"/>
        </w:rPr>
        <w:t xml:space="preserve"> 1 sval kontrahuje/pracuje, druhý relaxuje, napríklad ohýbanie </w:t>
      </w:r>
      <w:r w:rsidR="00C363CA">
        <w:rPr>
          <w:lang w:val="sk-SK"/>
        </w:rPr>
        <w:t>ramena v lakti</w:t>
      </w:r>
    </w:p>
    <w:p w14:paraId="34AC1BC8" w14:textId="471DC335" w:rsidR="00EA5187" w:rsidRDefault="00EA5187" w:rsidP="00EA5187">
      <w:pPr>
        <w:pStyle w:val="Odsekzoznamu"/>
        <w:numPr>
          <w:ilvl w:val="1"/>
          <w:numId w:val="1"/>
        </w:numPr>
        <w:rPr>
          <w:lang w:val="sk-SK"/>
        </w:rPr>
      </w:pPr>
      <w:r>
        <w:rPr>
          <w:b/>
          <w:bCs/>
          <w:lang w:val="sk-SK"/>
        </w:rPr>
        <w:t xml:space="preserve"> Synergistická práca </w:t>
      </w:r>
      <w:r>
        <w:rPr>
          <w:lang w:val="sk-SK"/>
        </w:rPr>
        <w:t>– svaly, ktoré spolupracujú na jednom pohybe (napr. úsmev)</w:t>
      </w:r>
      <w:r w:rsidR="00DB79EE">
        <w:rPr>
          <w:lang w:val="sk-SK"/>
        </w:rPr>
        <w:t>´</w:t>
      </w:r>
    </w:p>
    <w:p w14:paraId="5BD6A6BD" w14:textId="2CFAE62B" w:rsidR="00DB79EE" w:rsidRDefault="00DB79EE" w:rsidP="00DB79EE">
      <w:pPr>
        <w:rPr>
          <w:lang w:val="sk-SK"/>
        </w:rPr>
      </w:pPr>
    </w:p>
    <w:p w14:paraId="200BA33E" w14:textId="59E1619C" w:rsidR="00DB79EE" w:rsidRPr="00DB79EE" w:rsidRDefault="00DB79EE" w:rsidP="00DB79EE">
      <w:pPr>
        <w:pStyle w:val="Odsekzoznamu"/>
        <w:numPr>
          <w:ilvl w:val="0"/>
          <w:numId w:val="1"/>
        </w:numPr>
        <w:rPr>
          <w:lang w:val="sk-SK"/>
        </w:rPr>
      </w:pPr>
      <w:r>
        <w:rPr>
          <w:b/>
          <w:bCs/>
          <w:lang w:val="sk-SK"/>
        </w:rPr>
        <w:t>Delenie kostrových svalov (priečne pruhované svaly):</w:t>
      </w:r>
    </w:p>
    <w:p w14:paraId="33069BC0" w14:textId="607EB909" w:rsidR="00DB79EE" w:rsidRDefault="00DB79EE" w:rsidP="00DB79EE">
      <w:pPr>
        <w:pStyle w:val="Odsekzoznamu"/>
        <w:numPr>
          <w:ilvl w:val="1"/>
          <w:numId w:val="1"/>
        </w:numPr>
        <w:rPr>
          <w:lang w:val="sk-SK"/>
        </w:rPr>
      </w:pPr>
      <w:r>
        <w:rPr>
          <w:b/>
          <w:bCs/>
          <w:lang w:val="sk-SK"/>
        </w:rPr>
        <w:t> Svaly hlavy</w:t>
      </w:r>
      <w:r w:rsidR="00B44325">
        <w:rPr>
          <w:b/>
          <w:bCs/>
          <w:lang w:val="sk-SK"/>
        </w:rPr>
        <w:t>:</w:t>
      </w:r>
    </w:p>
    <w:p w14:paraId="614F0433" w14:textId="4F51EE38" w:rsidR="00DB79EE" w:rsidRPr="00B44325" w:rsidRDefault="00DB79EE" w:rsidP="00DB79EE">
      <w:pPr>
        <w:pStyle w:val="Odsekzoznamu"/>
        <w:numPr>
          <w:ilvl w:val="2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 xml:space="preserve">Mimické </w:t>
      </w:r>
      <w:r>
        <w:rPr>
          <w:lang w:val="sk-SK"/>
        </w:rPr>
        <w:t xml:space="preserve">– </w:t>
      </w:r>
      <w:r w:rsidR="00B44325">
        <w:rPr>
          <w:b/>
          <w:bCs/>
          <w:lang w:val="sk-SK"/>
        </w:rPr>
        <w:t>O</w:t>
      </w:r>
      <w:r w:rsidRPr="00B44325">
        <w:rPr>
          <w:b/>
          <w:bCs/>
          <w:lang w:val="sk-SK"/>
        </w:rPr>
        <w:t>čný kruhový sval (Musculus Orbicularis Oculi)</w:t>
      </w:r>
      <w:r>
        <w:rPr>
          <w:lang w:val="sk-SK"/>
        </w:rPr>
        <w:t xml:space="preserve">, </w:t>
      </w:r>
      <w:r w:rsidR="00B44325">
        <w:rPr>
          <w:b/>
          <w:bCs/>
          <w:lang w:val="sk-SK"/>
        </w:rPr>
        <w:t>Ú</w:t>
      </w:r>
      <w:r w:rsidRPr="00B44325">
        <w:rPr>
          <w:b/>
          <w:bCs/>
          <w:lang w:val="sk-SK"/>
        </w:rPr>
        <w:t>stny kruhový sval (Musculus Orbicularis Oris),</w:t>
      </w:r>
      <w:r>
        <w:rPr>
          <w:lang w:val="sk-SK"/>
        </w:rPr>
        <w:t xml:space="preserve"> </w:t>
      </w:r>
      <w:r w:rsidR="00B44325">
        <w:rPr>
          <w:b/>
          <w:bCs/>
          <w:lang w:val="sk-SK"/>
        </w:rPr>
        <w:t>Z</w:t>
      </w:r>
      <w:r w:rsidRPr="00B44325">
        <w:rPr>
          <w:b/>
          <w:bCs/>
          <w:lang w:val="sk-SK"/>
        </w:rPr>
        <w:t>vrašťovač obočia</w:t>
      </w:r>
      <w:r w:rsidR="00B44325">
        <w:rPr>
          <w:b/>
          <w:bCs/>
          <w:lang w:val="sk-SK"/>
        </w:rPr>
        <w:t>, Smiechový sval (Musculus Risorius)</w:t>
      </w:r>
    </w:p>
    <w:p w14:paraId="4A5B8BE7" w14:textId="3DB442E5" w:rsidR="00DB79EE" w:rsidRPr="00B44325" w:rsidRDefault="00DB79EE" w:rsidP="00DB79EE">
      <w:pPr>
        <w:pStyle w:val="Odsekzoznamu"/>
        <w:numPr>
          <w:ilvl w:val="2"/>
          <w:numId w:val="1"/>
        </w:numPr>
        <w:rPr>
          <w:lang w:val="sk-SK"/>
        </w:rPr>
      </w:pPr>
      <w:r>
        <w:rPr>
          <w:b/>
          <w:bCs/>
          <w:lang w:val="sk-SK"/>
        </w:rPr>
        <w:t>Žuvacie</w:t>
      </w:r>
      <w:r w:rsidR="00B44325">
        <w:rPr>
          <w:b/>
          <w:bCs/>
          <w:lang w:val="sk-SK"/>
        </w:rPr>
        <w:t xml:space="preserve"> </w:t>
      </w:r>
      <w:r w:rsidR="00B44325">
        <w:rPr>
          <w:lang w:val="sk-SK"/>
        </w:rPr>
        <w:t xml:space="preserve">– umožňujú žuvanie, rozprávanie a smiatie sa, patrí sem: </w:t>
      </w:r>
      <w:r w:rsidR="00B44325">
        <w:rPr>
          <w:b/>
          <w:bCs/>
          <w:lang w:val="sk-SK"/>
        </w:rPr>
        <w:t>Žuvací sval (Musculus Masseter)</w:t>
      </w:r>
    </w:p>
    <w:p w14:paraId="47772CBF" w14:textId="2801D33F" w:rsidR="00B44325" w:rsidRDefault="00B44325" w:rsidP="00B44325">
      <w:pPr>
        <w:pStyle w:val="Odsekzoznamu"/>
        <w:numPr>
          <w:ilvl w:val="2"/>
          <w:numId w:val="1"/>
        </w:numPr>
        <w:rPr>
          <w:lang w:val="sk-SK"/>
        </w:rPr>
      </w:pPr>
      <w:r w:rsidRPr="00B44325"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92A28A" wp14:editId="430041AE">
                <wp:simplePos x="0" y="0"/>
                <wp:positionH relativeFrom="column">
                  <wp:posOffset>452120</wp:posOffset>
                </wp:positionH>
                <wp:positionV relativeFrom="paragraph">
                  <wp:posOffset>683260</wp:posOffset>
                </wp:positionV>
                <wp:extent cx="1690688" cy="447675"/>
                <wp:effectExtent l="0" t="0" r="5080" b="9525"/>
                <wp:wrapNone/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0688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C4A23F" w14:textId="77777777" w:rsidR="00B44325" w:rsidRDefault="00B44325" w:rsidP="00B44325">
                            <w:pPr>
                              <w:spacing w:after="0"/>
                              <w:rPr>
                                <w:b/>
                                <w:bCs/>
                                <w:lang w:val="sk-SK"/>
                              </w:rPr>
                            </w:pPr>
                            <w:r w:rsidRPr="00B44325">
                              <w:rPr>
                                <w:b/>
                                <w:bCs/>
                                <w:lang w:val="sk-SK"/>
                              </w:rPr>
                              <w:t xml:space="preserve">Očný kruhový sval </w:t>
                            </w:r>
                          </w:p>
                          <w:p w14:paraId="6C656539" w14:textId="7E5E67E4" w:rsidR="00B44325" w:rsidRPr="00B44325" w:rsidRDefault="00B44325" w:rsidP="00B44325">
                            <w:pPr>
                              <w:spacing w:after="0"/>
                              <w:rPr>
                                <w:b/>
                                <w:bCs/>
                                <w:lang w:val="sk-SK"/>
                              </w:rPr>
                            </w:pPr>
                            <w:r w:rsidRPr="00B44325">
                              <w:rPr>
                                <w:b/>
                                <w:bCs/>
                                <w:lang w:val="sk-SK"/>
                              </w:rPr>
                              <w:t>(Musculus Orbicularis Oculi)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92A28A" id="_x0000_t202" coordsize="21600,21600" o:spt="202" path="m,l,21600r21600,l21600,xe">
                <v:stroke joinstyle="miter"/>
                <v:path gradientshapeok="t" o:connecttype="rect"/>
              </v:shapetype>
              <v:shape id="Textové pole 4" o:spid="_x0000_s1026" type="#_x0000_t202" style="position:absolute;left:0;text-align:left;margin-left:35.6pt;margin-top:53.8pt;width:133.15pt;height:35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" filled="f" stroked="f" strokeweight=".5pt">
                <v:textbox inset="0,0,0,0">
                  <w:txbxContent>
                    <w:p w14:paraId="06C4A23F" w14:textId="77777777" w:rsidR="00B44325" w:rsidRDefault="00B44325" w:rsidP="00B44325">
                      <w:pPr>
                        <w:spacing w:after="0"/>
                        <w:rPr>
                          <w:b/>
                          <w:bCs/>
                          <w:lang w:val="sk-SK"/>
                        </w:rPr>
                      </w:pPr>
                      <w:r w:rsidRPr="00B44325">
                        <w:rPr>
                          <w:b/>
                          <w:bCs/>
                          <w:lang w:val="sk-SK"/>
                        </w:rPr>
                        <w:t xml:space="preserve">Očný kruhový sval </w:t>
                      </w:r>
                    </w:p>
                    <w:p w14:paraId="6C656539" w14:textId="7E5E67E4" w:rsidR="00B44325" w:rsidRPr="00B44325" w:rsidRDefault="00B44325" w:rsidP="00B44325">
                      <w:pPr>
                        <w:spacing w:after="0"/>
                        <w:rPr>
                          <w:b/>
                          <w:bCs/>
                          <w:lang w:val="sk-SK"/>
                        </w:rPr>
                      </w:pPr>
                      <w:r w:rsidRPr="00B44325">
                        <w:rPr>
                          <w:b/>
                          <w:bCs/>
                          <w:lang w:val="sk-SK"/>
                        </w:rPr>
                        <w:t>(Musculus Orbicularis Oculi)</w:t>
                      </w:r>
                    </w:p>
                  </w:txbxContent>
                </v:textbox>
              </v:shape>
            </w:pict>
          </mc:Fallback>
        </mc:AlternateContent>
      </w:r>
      <w:r w:rsidRPr="00B44325"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4C159B" wp14:editId="2B63332B">
                <wp:simplePos x="0" y="0"/>
                <wp:positionH relativeFrom="column">
                  <wp:posOffset>695325</wp:posOffset>
                </wp:positionH>
                <wp:positionV relativeFrom="paragraph">
                  <wp:posOffset>1221740</wp:posOffset>
                </wp:positionV>
                <wp:extent cx="1690688" cy="447675"/>
                <wp:effectExtent l="0" t="0" r="5080" b="9525"/>
                <wp:wrapNone/>
                <wp:docPr id="3" name="Textové po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0688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A7BBEE" w14:textId="77777777" w:rsidR="00B44325" w:rsidRDefault="00B44325" w:rsidP="00B44325">
                            <w:pPr>
                              <w:spacing w:after="0"/>
                              <w:rPr>
                                <w:b/>
                                <w:bCs/>
                                <w:lang w:val="sk-SK"/>
                              </w:rPr>
                            </w:pPr>
                            <w:r w:rsidRPr="00B44325">
                              <w:rPr>
                                <w:b/>
                                <w:bCs/>
                                <w:lang w:val="sk-SK"/>
                              </w:rPr>
                              <w:t>Ústny kruhový sval</w:t>
                            </w:r>
                          </w:p>
                          <w:p w14:paraId="79760CA7" w14:textId="40910DA6" w:rsidR="00B44325" w:rsidRPr="00B44325" w:rsidRDefault="00B44325" w:rsidP="00B44325">
                            <w:pPr>
                              <w:spacing w:after="0"/>
                              <w:rPr>
                                <w:b/>
                                <w:bCs/>
                                <w:lang w:val="sk-SK"/>
                              </w:rPr>
                            </w:pPr>
                            <w:r w:rsidRPr="00B44325">
                              <w:rPr>
                                <w:b/>
                                <w:bCs/>
                                <w:lang w:val="sk-SK"/>
                              </w:rPr>
                              <w:t>(Musculus Orbicularis Oris)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C159B" id="Textové pole 3" o:spid="_x0000_s1027" type="#_x0000_t202" style="position:absolute;left:0;text-align:left;margin-left:54.75pt;margin-top:96.2pt;width:133.15pt;height:35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" filled="f" stroked="f" strokeweight=".5pt">
                <v:textbox inset="0,0,0,0">
                  <w:txbxContent>
                    <w:p w14:paraId="65A7BBEE" w14:textId="77777777" w:rsidR="00B44325" w:rsidRDefault="00B44325" w:rsidP="00B44325">
                      <w:pPr>
                        <w:spacing w:after="0"/>
                        <w:rPr>
                          <w:b/>
                          <w:bCs/>
                          <w:lang w:val="sk-SK"/>
                        </w:rPr>
                      </w:pPr>
                      <w:r w:rsidRPr="00B44325">
                        <w:rPr>
                          <w:b/>
                          <w:bCs/>
                          <w:lang w:val="sk-SK"/>
                        </w:rPr>
                        <w:t>Ústny kruhový sval</w:t>
                      </w:r>
                    </w:p>
                    <w:p w14:paraId="79760CA7" w14:textId="40910DA6" w:rsidR="00B44325" w:rsidRPr="00B44325" w:rsidRDefault="00B44325" w:rsidP="00B44325">
                      <w:pPr>
                        <w:spacing w:after="0"/>
                        <w:rPr>
                          <w:b/>
                          <w:bCs/>
                          <w:lang w:val="sk-SK"/>
                        </w:rPr>
                      </w:pPr>
                      <w:r w:rsidRPr="00B44325">
                        <w:rPr>
                          <w:b/>
                          <w:bCs/>
                          <w:lang w:val="sk-SK"/>
                        </w:rPr>
                        <w:t>(Musculus Orbicularis Oris)</w:t>
                      </w:r>
                    </w:p>
                  </w:txbxContent>
                </v:textbox>
              </v:shape>
            </w:pict>
          </mc:Fallback>
        </mc:AlternateContent>
      </w:r>
      <w:r w:rsidRPr="00B44325"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31A3A9" wp14:editId="27652E2F">
                <wp:simplePos x="0" y="0"/>
                <wp:positionH relativeFrom="column">
                  <wp:posOffset>647383</wp:posOffset>
                </wp:positionH>
                <wp:positionV relativeFrom="paragraph">
                  <wp:posOffset>1779270</wp:posOffset>
                </wp:positionV>
                <wp:extent cx="1143000" cy="447675"/>
                <wp:effectExtent l="0" t="0" r="0" b="9525"/>
                <wp:wrapNone/>
                <wp:docPr id="2" name="Textové po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6B0E19" w14:textId="152CC7F7" w:rsidR="00B44325" w:rsidRPr="00B44325" w:rsidRDefault="00B44325" w:rsidP="00B44325">
                            <w:pPr>
                              <w:spacing w:after="0"/>
                              <w:rPr>
                                <w:b/>
                                <w:bCs/>
                                <w:lang w:val="sk-SK"/>
                              </w:rPr>
                            </w:pPr>
                            <w:r w:rsidRPr="00B44325">
                              <w:rPr>
                                <w:b/>
                                <w:bCs/>
                                <w:lang w:val="sk-SK"/>
                              </w:rPr>
                              <w:t>Smiechový sval</w:t>
                            </w:r>
                          </w:p>
                          <w:p w14:paraId="72001E9A" w14:textId="0A2BEEFC" w:rsidR="00B44325" w:rsidRPr="00B44325" w:rsidRDefault="00B44325" w:rsidP="00B44325">
                            <w:pPr>
                              <w:spacing w:after="0"/>
                              <w:rPr>
                                <w:b/>
                                <w:bCs/>
                                <w:lang w:val="sk-SK"/>
                              </w:rPr>
                            </w:pPr>
                            <w:r w:rsidRPr="00B44325">
                              <w:rPr>
                                <w:b/>
                                <w:bCs/>
                                <w:lang w:val="sk-SK"/>
                              </w:rPr>
                              <w:t>(Musculus Risorius)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1A3A9" id="Textové pole 2" o:spid="_x0000_s1028" type="#_x0000_t202" style="position:absolute;left:0;text-align:left;margin-left:51pt;margin-top:140.1pt;width:90pt;height:35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" filled="f" stroked="f" strokeweight=".5pt">
                <v:textbox inset="0,0,0,0">
                  <w:txbxContent>
                    <w:p w14:paraId="636B0E19" w14:textId="152CC7F7" w:rsidR="00B44325" w:rsidRPr="00B44325" w:rsidRDefault="00B44325" w:rsidP="00B44325">
                      <w:pPr>
                        <w:spacing w:after="0"/>
                        <w:rPr>
                          <w:b/>
                          <w:bCs/>
                          <w:lang w:val="sk-SK"/>
                        </w:rPr>
                      </w:pPr>
                      <w:r w:rsidRPr="00B44325">
                        <w:rPr>
                          <w:b/>
                          <w:bCs/>
                          <w:lang w:val="sk-SK"/>
                        </w:rPr>
                        <w:t>Smiechový sval</w:t>
                      </w:r>
                    </w:p>
                    <w:p w14:paraId="72001E9A" w14:textId="0A2BEEFC" w:rsidR="00B44325" w:rsidRPr="00B44325" w:rsidRDefault="00B44325" w:rsidP="00B44325">
                      <w:pPr>
                        <w:spacing w:after="0"/>
                        <w:rPr>
                          <w:b/>
                          <w:bCs/>
                          <w:lang w:val="sk-SK"/>
                        </w:rPr>
                      </w:pPr>
                      <w:r w:rsidRPr="00B44325">
                        <w:rPr>
                          <w:b/>
                          <w:bCs/>
                          <w:lang w:val="sk-SK"/>
                        </w:rPr>
                        <w:t>(Musculus Risorius)</w:t>
                      </w:r>
                    </w:p>
                  </w:txbxContent>
                </v:textbox>
              </v:shape>
            </w:pict>
          </mc:Fallback>
        </mc:AlternateContent>
      </w:r>
      <w:r w:rsidRPr="00B44325"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BDF0E6" wp14:editId="7C77198E">
                <wp:simplePos x="0" y="0"/>
                <wp:positionH relativeFrom="column">
                  <wp:posOffset>561658</wp:posOffset>
                </wp:positionH>
                <wp:positionV relativeFrom="paragraph">
                  <wp:posOffset>340995</wp:posOffset>
                </wp:positionV>
                <wp:extent cx="1143000" cy="204107"/>
                <wp:effectExtent l="0" t="0" r="0" b="5715"/>
                <wp:wrapNone/>
                <wp:docPr id="5" name="Textové po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041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008D7A" w14:textId="0F440555" w:rsidR="00B44325" w:rsidRPr="00B44325" w:rsidRDefault="00B44325">
                            <w:pPr>
                              <w:rPr>
                                <w:b/>
                                <w:bCs/>
                                <w:lang w:val="sk-SK"/>
                              </w:rPr>
                            </w:pPr>
                            <w:r w:rsidRPr="00B44325">
                              <w:rPr>
                                <w:b/>
                                <w:bCs/>
                                <w:lang w:val="sk-SK"/>
                              </w:rPr>
                              <w:t>Zvrašťovač obočia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BDF0E6" id="Textové pole 5" o:spid="_x0000_s1029" type="#_x0000_t202" style="position:absolute;left:0;text-align:left;margin-left:44.25pt;margin-top:26.85pt;width:90pt;height:16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" filled="f" stroked="f" strokeweight=".5pt">
                <v:textbox inset="0,0,0,0">
                  <w:txbxContent>
                    <w:p w14:paraId="35008D7A" w14:textId="0F440555" w:rsidR="00B44325" w:rsidRPr="00B44325" w:rsidRDefault="00B44325">
                      <w:pPr>
                        <w:rPr>
                          <w:b/>
                          <w:bCs/>
                          <w:lang w:val="sk-SK"/>
                        </w:rPr>
                      </w:pPr>
                      <w:r w:rsidRPr="00B44325">
                        <w:rPr>
                          <w:b/>
                          <w:bCs/>
                          <w:lang w:val="sk-SK"/>
                        </w:rPr>
                        <w:t>Zvrašťovač obočia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sk-SK"/>
        </w:rPr>
        <w:drawing>
          <wp:inline distT="0" distB="0" distL="0" distR="0" wp14:anchorId="2F5928B1" wp14:editId="0A7ADE05">
            <wp:extent cx="3314065" cy="2961005"/>
            <wp:effectExtent l="0" t="0" r="635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87" t="35641" r="29658" b="15490"/>
                    <a:stretch/>
                  </pic:blipFill>
                  <pic:spPr bwMode="auto">
                    <a:xfrm>
                      <a:off x="0" y="0"/>
                      <a:ext cx="331406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1F2C6" w14:textId="77777777" w:rsidR="00E11741" w:rsidRPr="00E11741" w:rsidRDefault="00E11741" w:rsidP="00E11741">
      <w:pPr>
        <w:rPr>
          <w:lang w:val="sk-SK"/>
        </w:rPr>
      </w:pPr>
    </w:p>
    <w:p w14:paraId="06A663A9" w14:textId="68B0F45C" w:rsidR="00B44325" w:rsidRPr="00B44325" w:rsidRDefault="00B44325" w:rsidP="00B44325">
      <w:pPr>
        <w:pStyle w:val="Odsekzoznamu"/>
        <w:numPr>
          <w:ilvl w:val="1"/>
          <w:numId w:val="1"/>
        </w:numPr>
        <w:rPr>
          <w:lang w:val="sk-SK"/>
        </w:rPr>
      </w:pPr>
      <w:r>
        <w:rPr>
          <w:b/>
          <w:bCs/>
          <w:lang w:val="sk-SK"/>
        </w:rPr>
        <w:t> Svaly krku:</w:t>
      </w:r>
    </w:p>
    <w:p w14:paraId="679B6A07" w14:textId="5B530FE0" w:rsidR="00B44325" w:rsidRPr="00E11741" w:rsidRDefault="00B44325" w:rsidP="00B44325">
      <w:pPr>
        <w:pStyle w:val="Odsekzoznamu"/>
        <w:numPr>
          <w:ilvl w:val="2"/>
          <w:numId w:val="1"/>
        </w:numPr>
        <w:rPr>
          <w:lang w:val="sk-SK"/>
        </w:rPr>
      </w:pPr>
      <w:r>
        <w:rPr>
          <w:lang w:val="sk-SK"/>
        </w:rPr>
        <w:t xml:space="preserve">Na povrchu sa nachádza </w:t>
      </w:r>
      <w:r w:rsidRPr="00B44325">
        <w:rPr>
          <w:b/>
          <w:bCs/>
          <w:lang w:val="sk-SK"/>
        </w:rPr>
        <w:t>Kožný krčný sval (Platysma)</w:t>
      </w:r>
    </w:p>
    <w:p w14:paraId="1C94E9B8" w14:textId="6EEB0ED4" w:rsidR="00E11741" w:rsidRPr="00E11741" w:rsidRDefault="00E11741" w:rsidP="00B44325">
      <w:pPr>
        <w:pStyle w:val="Odsekzoznamu"/>
        <w:numPr>
          <w:ilvl w:val="2"/>
          <w:numId w:val="1"/>
        </w:numPr>
        <w:rPr>
          <w:lang w:val="sk-SK"/>
        </w:rPr>
      </w:pPr>
      <w:r>
        <w:rPr>
          <w:b/>
          <w:bCs/>
          <w:lang w:val="sk-SK"/>
        </w:rPr>
        <w:t>Kývač hlavy (Musculus S</w:t>
      </w:r>
      <w:r w:rsidRPr="00E11741">
        <w:rPr>
          <w:b/>
          <w:bCs/>
          <w:lang w:val="sk-SK"/>
        </w:rPr>
        <w:t>ternocleidomastoideus</w:t>
      </w:r>
      <w:r>
        <w:rPr>
          <w:b/>
          <w:bCs/>
          <w:lang w:val="sk-SK"/>
        </w:rPr>
        <w:t>)</w:t>
      </w:r>
    </w:p>
    <w:p w14:paraId="4AA4D7B2" w14:textId="42DF50EC" w:rsidR="00E11741" w:rsidRPr="00E11741" w:rsidRDefault="00E11741" w:rsidP="00B44325">
      <w:pPr>
        <w:pStyle w:val="Odsekzoznamu"/>
        <w:numPr>
          <w:ilvl w:val="2"/>
          <w:numId w:val="1"/>
        </w:numPr>
        <w:rPr>
          <w:lang w:val="sk-SK"/>
        </w:rPr>
      </w:pPr>
      <w:r>
        <w:rPr>
          <w:b/>
          <w:bCs/>
          <w:lang w:val="sk-SK"/>
        </w:rPr>
        <w:t>Nadjazylkové a Podjazylkové svaly</w:t>
      </w:r>
    </w:p>
    <w:p w14:paraId="0C30428F" w14:textId="1F5D1AE9" w:rsidR="00E11741" w:rsidRDefault="00E11741" w:rsidP="00B44325">
      <w:pPr>
        <w:pStyle w:val="Odsekzoznamu"/>
        <w:numPr>
          <w:ilvl w:val="2"/>
          <w:numId w:val="1"/>
        </w:numPr>
        <w:rPr>
          <w:lang w:val="sk-SK"/>
        </w:rPr>
      </w:pPr>
      <w:r w:rsidRPr="00B44325"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900020" wp14:editId="00772B53">
                <wp:simplePos x="0" y="0"/>
                <wp:positionH relativeFrom="column">
                  <wp:posOffset>-221297</wp:posOffset>
                </wp:positionH>
                <wp:positionV relativeFrom="paragraph">
                  <wp:posOffset>1126172</wp:posOffset>
                </wp:positionV>
                <wp:extent cx="2112819" cy="447675"/>
                <wp:effectExtent l="0" t="0" r="1905" b="9525"/>
                <wp:wrapNone/>
                <wp:docPr id="26" name="Textové po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2819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BACBED" w14:textId="06BBCD4F" w:rsidR="00E11741" w:rsidRPr="00B44325" w:rsidRDefault="00E11741" w:rsidP="00E11741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lang w:val="sk-SK"/>
                              </w:rPr>
                            </w:pPr>
                            <w:r>
                              <w:rPr>
                                <w:b/>
                                <w:bCs/>
                                <w:lang w:val="sk-SK"/>
                              </w:rPr>
                              <w:t>Nadjazylkové + Podjazylkové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00020" id="Textové pole 26" o:spid="_x0000_s1030" type="#_x0000_t202" style="position:absolute;left:0;text-align:left;margin-left:-17.4pt;margin-top:88.65pt;width:166.35pt;height:35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" filled="f" stroked="f" strokeweight=".5pt">
                <v:textbox inset="0,0,0,0">
                  <w:txbxContent>
                    <w:p w14:paraId="03BACBED" w14:textId="06BBCD4F" w:rsidR="00E11741" w:rsidRPr="00B44325" w:rsidRDefault="00E11741" w:rsidP="00E11741">
                      <w:pPr>
                        <w:spacing w:after="0"/>
                        <w:jc w:val="center"/>
                        <w:rPr>
                          <w:b/>
                          <w:bCs/>
                          <w:lang w:val="sk-SK"/>
                        </w:rPr>
                      </w:pPr>
                      <w:r>
                        <w:rPr>
                          <w:b/>
                          <w:bCs/>
                          <w:lang w:val="sk-SK"/>
                        </w:rPr>
                        <w:t>Nadjazylkové + Podjazylkové</w:t>
                      </w:r>
                    </w:p>
                  </w:txbxContent>
                </v:textbox>
              </v:shape>
            </w:pict>
          </mc:Fallback>
        </mc:AlternateContent>
      </w:r>
      <w:r w:rsidRPr="00B44325">
        <w:rPr>
          <w:noProof/>
          <w:lang w:val="sk-S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1C9EB1" wp14:editId="41F906D5">
                <wp:simplePos x="0" y="0"/>
                <wp:positionH relativeFrom="column">
                  <wp:posOffset>4598786</wp:posOffset>
                </wp:positionH>
                <wp:positionV relativeFrom="paragraph">
                  <wp:posOffset>1217641</wp:posOffset>
                </wp:positionV>
                <wp:extent cx="2112819" cy="447675"/>
                <wp:effectExtent l="0" t="0" r="1905" b="9525"/>
                <wp:wrapNone/>
                <wp:docPr id="25" name="Textové po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2819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B77359" w14:textId="490E1903" w:rsidR="00E11741" w:rsidRDefault="00E11741" w:rsidP="00E11741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lang w:val="sk-SK"/>
                              </w:rPr>
                            </w:pPr>
                            <w:r w:rsidRPr="00E11741">
                              <w:rPr>
                                <w:b/>
                                <w:bCs/>
                                <w:lang w:val="sk-SK"/>
                              </w:rPr>
                              <w:t>Kývač hlavy</w:t>
                            </w:r>
                          </w:p>
                          <w:p w14:paraId="319B0BE5" w14:textId="0B93D74E" w:rsidR="00E11741" w:rsidRPr="00B44325" w:rsidRDefault="00E11741" w:rsidP="00E11741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lang w:val="sk-SK"/>
                              </w:rPr>
                            </w:pPr>
                            <w:r w:rsidRPr="00E11741">
                              <w:rPr>
                                <w:b/>
                                <w:bCs/>
                                <w:lang w:val="sk-SK"/>
                              </w:rPr>
                              <w:t>(Musculus Sternocleidomastoideus)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C9EB1" id="Textové pole 25" o:spid="_x0000_s1031" type="#_x0000_t202" style="position:absolute;left:0;text-align:left;margin-left:362.1pt;margin-top:95.9pt;width:166.35pt;height:35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" filled="f" stroked="f" strokeweight=".5pt">
                <v:textbox inset="0,0,0,0">
                  <w:txbxContent>
                    <w:p w14:paraId="41B77359" w14:textId="490E1903" w:rsidR="00E11741" w:rsidRDefault="00E11741" w:rsidP="00E11741">
                      <w:pPr>
                        <w:spacing w:after="0"/>
                        <w:jc w:val="center"/>
                        <w:rPr>
                          <w:b/>
                          <w:bCs/>
                          <w:lang w:val="sk-SK"/>
                        </w:rPr>
                      </w:pPr>
                      <w:r w:rsidRPr="00E11741">
                        <w:rPr>
                          <w:b/>
                          <w:bCs/>
                          <w:lang w:val="sk-SK"/>
                        </w:rPr>
                        <w:t>Kývač hlavy</w:t>
                      </w:r>
                    </w:p>
                    <w:p w14:paraId="319B0BE5" w14:textId="0B93D74E" w:rsidR="00E11741" w:rsidRPr="00B44325" w:rsidRDefault="00E11741" w:rsidP="00E11741">
                      <w:pPr>
                        <w:spacing w:after="0"/>
                        <w:jc w:val="center"/>
                        <w:rPr>
                          <w:b/>
                          <w:bCs/>
                          <w:lang w:val="sk-SK"/>
                        </w:rPr>
                      </w:pPr>
                      <w:r w:rsidRPr="00E11741">
                        <w:rPr>
                          <w:b/>
                          <w:bCs/>
                          <w:lang w:val="sk-SK"/>
                        </w:rPr>
                        <w:t>(Musculus Sternocleidomastoideus)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627C80" wp14:editId="0D972864">
                <wp:simplePos x="0" y="0"/>
                <wp:positionH relativeFrom="column">
                  <wp:posOffset>31750</wp:posOffset>
                </wp:positionH>
                <wp:positionV relativeFrom="paragraph">
                  <wp:posOffset>6089015</wp:posOffset>
                </wp:positionV>
                <wp:extent cx="1162050" cy="603250"/>
                <wp:effectExtent l="12700" t="7620" r="6350" b="8255"/>
                <wp:wrapNone/>
                <wp:docPr id="8" name="Textové po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60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5CE6B8" w14:textId="77777777" w:rsidR="00E11741" w:rsidRDefault="00E11741" w:rsidP="00E11741">
                            <w:r>
                              <w:t>Nadjazylkové</w:t>
                            </w:r>
                          </w:p>
                          <w:p w14:paraId="600BF3CA" w14:textId="77777777" w:rsidR="00E11741" w:rsidRDefault="00E11741" w:rsidP="00E11741">
                            <w:r>
                              <w:t>Podjazylkové svaly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627C80" id="Textové pole 8" o:spid="_x0000_s1032" type="#_x0000_t202" style="position:absolute;left:0;text-align:left;margin-left:2.5pt;margin-top:479.45pt;width:91.5pt;height:47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">
                <v:textbox>
                  <w:txbxContent>
                    <w:p w14:paraId="2D5CE6B8" w14:textId="77777777" w:rsidR="00E11741" w:rsidRDefault="00E11741" w:rsidP="00E11741">
                      <w:r>
                        <w:t>Nadjazylkové</w:t>
                      </w:r>
                    </w:p>
                    <w:p w14:paraId="600BF3CA" w14:textId="77777777" w:rsidR="00E11741" w:rsidRDefault="00E11741" w:rsidP="00E11741">
                      <w:r>
                        <w:t>Podjazylkové svaly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4F25A6" wp14:editId="0F8AFAA0">
                <wp:simplePos x="0" y="0"/>
                <wp:positionH relativeFrom="column">
                  <wp:posOffset>4051300</wp:posOffset>
                </wp:positionH>
                <wp:positionV relativeFrom="paragraph">
                  <wp:posOffset>6457315</wp:posOffset>
                </wp:positionV>
                <wp:extent cx="1162050" cy="266700"/>
                <wp:effectExtent l="12700" t="13970" r="6350" b="5080"/>
                <wp:wrapNone/>
                <wp:docPr id="7" name="Textové po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F0AE55" w14:textId="77777777" w:rsidR="00E11741" w:rsidRDefault="00E11741" w:rsidP="00E11741">
                            <w:r>
                              <w:t>KÝVAČ HLAVY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4F25A6" id="Textové pole 7" o:spid="_x0000_s1033" type="#_x0000_t202" style="position:absolute;left:0;text-align:left;margin-left:319pt;margin-top:508.45pt;width:91.5pt;height:2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">
                <v:textbox>
                  <w:txbxContent>
                    <w:p w14:paraId="75F0AE55" w14:textId="77777777" w:rsidR="00E11741" w:rsidRDefault="00E11741" w:rsidP="00E11741">
                      <w:r>
                        <w:t>KÝVAČ HLAVY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sk-SK"/>
        </w:rPr>
        <w:drawing>
          <wp:inline distT="0" distB="0" distL="0" distR="0" wp14:anchorId="75D38F9D" wp14:editId="2E0A89A8">
            <wp:extent cx="4060341" cy="2908935"/>
            <wp:effectExtent l="0" t="0" r="0" b="571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l="39530" t="34383" r="22020" b="16638"/>
                    <a:stretch/>
                  </pic:blipFill>
                  <pic:spPr bwMode="auto">
                    <a:xfrm>
                      <a:off x="0" y="0"/>
                      <a:ext cx="4064631" cy="291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E0CAC" w14:textId="03CA40F4" w:rsidR="00E11741" w:rsidRDefault="0014625C" w:rsidP="00E11741">
      <w:pPr>
        <w:rPr>
          <w:lang w:val="sk-SK"/>
        </w:rPr>
      </w:pPr>
      <w:r w:rsidRPr="00DD58AF"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70A731CD" wp14:editId="2BC7A8C3">
            <wp:simplePos x="0" y="0"/>
            <wp:positionH relativeFrom="column">
              <wp:posOffset>4869527</wp:posOffset>
            </wp:positionH>
            <wp:positionV relativeFrom="paragraph">
              <wp:posOffset>161810</wp:posOffset>
            </wp:positionV>
            <wp:extent cx="2047240" cy="2211070"/>
            <wp:effectExtent l="0" t="0" r="0" b="0"/>
            <wp:wrapTight wrapText="bothSides">
              <wp:wrapPolygon edited="0">
                <wp:start x="0" y="0"/>
                <wp:lineTo x="0" y="21401"/>
                <wp:lineTo x="21305" y="21401"/>
                <wp:lineTo x="21305" y="0"/>
                <wp:lineTo x="0" y="0"/>
              </wp:wrapPolygon>
            </wp:wrapTight>
            <wp:docPr id="27" name="Obrázok 1" descr="Kinesiológia VII. – chrbtové svalstvo | SlovakFitness.s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Kinesiológia VII. – chrbtové svalstvo | SlovakFitness.sk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96" r="6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221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81683C" w14:textId="2EBB7504" w:rsidR="00E11741" w:rsidRPr="00E11741" w:rsidRDefault="00E11741" w:rsidP="00E11741">
      <w:pPr>
        <w:pStyle w:val="Odsekzoznamu"/>
        <w:numPr>
          <w:ilvl w:val="1"/>
          <w:numId w:val="1"/>
        </w:numPr>
        <w:rPr>
          <w:lang w:val="sk-SK"/>
        </w:rPr>
      </w:pPr>
      <w:r>
        <w:rPr>
          <w:b/>
          <w:bCs/>
          <w:lang w:val="sk-SK"/>
        </w:rPr>
        <w:t> Svaly trupu:</w:t>
      </w:r>
    </w:p>
    <w:p w14:paraId="33503B5B" w14:textId="73579617" w:rsidR="00E11741" w:rsidRDefault="0014625C" w:rsidP="00E11741">
      <w:pPr>
        <w:pStyle w:val="Odsekzoznamu"/>
        <w:numPr>
          <w:ilvl w:val="2"/>
          <w:numId w:val="1"/>
        </w:numPr>
        <w:rPr>
          <w:b/>
          <w:bCs/>
          <w:lang w:val="sk-SK"/>
        </w:rPr>
      </w:pPr>
      <w:r w:rsidRPr="0014625C">
        <w:rPr>
          <w:b/>
          <w:bCs/>
          <w:lang w:val="sk-SK"/>
        </w:rPr>
        <w:t>Svaly</w:t>
      </w:r>
      <w:r>
        <w:rPr>
          <w:b/>
          <w:bCs/>
          <w:lang w:val="sk-SK"/>
        </w:rPr>
        <w:t xml:space="preserve"> chrbta:</w:t>
      </w:r>
    </w:p>
    <w:p w14:paraId="7800C17E" w14:textId="42316867" w:rsidR="0014625C" w:rsidRDefault="0014625C" w:rsidP="0014625C">
      <w:pPr>
        <w:pStyle w:val="Odsekzoznamu"/>
        <w:numPr>
          <w:ilvl w:val="3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>Lichobežníkový sval (Musculus Trapezius) – A</w:t>
      </w:r>
    </w:p>
    <w:p w14:paraId="69072E4E" w14:textId="5A977AB7" w:rsidR="0014625C" w:rsidRDefault="0014625C" w:rsidP="0014625C">
      <w:pPr>
        <w:pStyle w:val="Odsekzoznamu"/>
        <w:numPr>
          <w:ilvl w:val="3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>Najširší sval chrbta (Latissimus Dorsi) – D</w:t>
      </w:r>
    </w:p>
    <w:p w14:paraId="004B98EC" w14:textId="14FDC172" w:rsidR="0014625C" w:rsidRPr="0014625C" w:rsidRDefault="0014625C" w:rsidP="0014625C">
      <w:pPr>
        <w:rPr>
          <w:b/>
          <w:bCs/>
          <w:lang w:val="sk-SK"/>
        </w:rPr>
      </w:pPr>
    </w:p>
    <w:p w14:paraId="571E2471" w14:textId="0BE968A7" w:rsidR="0014625C" w:rsidRDefault="0014625C" w:rsidP="0014625C">
      <w:pPr>
        <w:pStyle w:val="Odsekzoznamu"/>
        <w:numPr>
          <w:ilvl w:val="2"/>
          <w:numId w:val="1"/>
        </w:numPr>
        <w:rPr>
          <w:b/>
          <w:bCs/>
          <w:lang w:val="sk-SK"/>
        </w:rPr>
      </w:pPr>
      <w:r w:rsidRPr="0043416E">
        <w:rPr>
          <w:noProof/>
        </w:rPr>
        <w:drawing>
          <wp:anchor distT="0" distB="0" distL="114300" distR="114300" simplePos="0" relativeHeight="251673600" behindDoc="1" locked="0" layoutInCell="1" allowOverlap="1" wp14:anchorId="042ADD15" wp14:editId="392ED876">
            <wp:simplePos x="0" y="0"/>
            <wp:positionH relativeFrom="column">
              <wp:posOffset>4495800</wp:posOffset>
            </wp:positionH>
            <wp:positionV relativeFrom="paragraph">
              <wp:posOffset>1236345</wp:posOffset>
            </wp:positionV>
            <wp:extent cx="2603500" cy="3009900"/>
            <wp:effectExtent l="0" t="0" r="6350" b="0"/>
            <wp:wrapTight wrapText="bothSides">
              <wp:wrapPolygon edited="0">
                <wp:start x="0" y="0"/>
                <wp:lineTo x="0" y="21463"/>
                <wp:lineTo x="21495" y="21463"/>
                <wp:lineTo x="21495" y="0"/>
                <wp:lineTo x="0" y="0"/>
              </wp:wrapPolygon>
            </wp:wrapTight>
            <wp:docPr id="28" name="Obrázok 28" descr="Svaly hrudníka a bruch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Svaly hrudníka a bruch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300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bCs/>
          <w:lang w:val="sk-SK"/>
        </w:rPr>
        <w:t>Svaly hrudníka</w:t>
      </w:r>
      <w:r w:rsidR="008D32FD">
        <w:rPr>
          <w:b/>
          <w:bCs/>
          <w:lang w:val="sk-SK"/>
        </w:rPr>
        <w:t>:</w:t>
      </w:r>
    </w:p>
    <w:p w14:paraId="6799258F" w14:textId="2C0007D7" w:rsidR="0014625C" w:rsidRDefault="0014625C" w:rsidP="0014625C">
      <w:pPr>
        <w:pStyle w:val="Odsekzoznamu"/>
        <w:numPr>
          <w:ilvl w:val="3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>Veľký prsný sval (Musculus Pectoralis Major) – 13</w:t>
      </w:r>
    </w:p>
    <w:p w14:paraId="2FE23DFE" w14:textId="0025D84E" w:rsidR="0014625C" w:rsidRDefault="0014625C" w:rsidP="0014625C">
      <w:pPr>
        <w:pStyle w:val="Odsekzoznamu"/>
        <w:numPr>
          <w:ilvl w:val="3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>Malý prsný sval (Musculus Pectoralis Minor) – 2</w:t>
      </w:r>
    </w:p>
    <w:p w14:paraId="46E7D272" w14:textId="77777777" w:rsidR="0014625C" w:rsidRPr="0014625C" w:rsidRDefault="0014625C" w:rsidP="0014625C">
      <w:pPr>
        <w:rPr>
          <w:b/>
          <w:bCs/>
          <w:lang w:val="sk-SK"/>
        </w:rPr>
      </w:pPr>
    </w:p>
    <w:p w14:paraId="30E72D9B" w14:textId="14607CD4" w:rsidR="0014625C" w:rsidRDefault="0014625C" w:rsidP="0014625C">
      <w:pPr>
        <w:pStyle w:val="Odsekzoznamu"/>
        <w:numPr>
          <w:ilvl w:val="2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>Svaly brucha</w:t>
      </w:r>
      <w:r w:rsidR="008D32FD">
        <w:rPr>
          <w:b/>
          <w:bCs/>
          <w:lang w:val="sk-SK"/>
        </w:rPr>
        <w:t>:</w:t>
      </w:r>
    </w:p>
    <w:p w14:paraId="2CD76B2A" w14:textId="1FDE663C" w:rsidR="0014625C" w:rsidRDefault="0014625C" w:rsidP="0014625C">
      <w:pPr>
        <w:pStyle w:val="Odsekzoznamu"/>
        <w:numPr>
          <w:ilvl w:val="3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>Priamy sval brucha – 18</w:t>
      </w:r>
    </w:p>
    <w:p w14:paraId="6F2640F5" w14:textId="1B845FF7" w:rsidR="0014625C" w:rsidRDefault="0014625C" w:rsidP="0014625C">
      <w:pPr>
        <w:pStyle w:val="Odsekzoznamu"/>
        <w:numPr>
          <w:ilvl w:val="3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 xml:space="preserve">Vonkajší šikmý sval brucha </w:t>
      </w:r>
      <w:r w:rsidR="008D32FD">
        <w:rPr>
          <w:b/>
          <w:bCs/>
          <w:lang w:val="sk-SK"/>
        </w:rPr>
        <w:t>–</w:t>
      </w:r>
      <w:r>
        <w:rPr>
          <w:b/>
          <w:bCs/>
          <w:lang w:val="sk-SK"/>
        </w:rPr>
        <w:t xml:space="preserve"> 7</w:t>
      </w:r>
    </w:p>
    <w:p w14:paraId="4534D900" w14:textId="131C0921" w:rsidR="008D32FD" w:rsidRDefault="008D32FD" w:rsidP="008D32FD">
      <w:pPr>
        <w:rPr>
          <w:b/>
          <w:bCs/>
          <w:lang w:val="sk-SK"/>
        </w:rPr>
      </w:pPr>
    </w:p>
    <w:p w14:paraId="3596FF67" w14:textId="52C3AEB0" w:rsidR="008D32FD" w:rsidRDefault="008D32FD" w:rsidP="008D32FD">
      <w:pPr>
        <w:pStyle w:val="Odsekzoznamu"/>
        <w:numPr>
          <w:ilvl w:val="2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>Svaly panvového dna:</w:t>
      </w:r>
    </w:p>
    <w:p w14:paraId="38116FED" w14:textId="1DEFCEA9" w:rsidR="008D32FD" w:rsidRDefault="008D32FD" w:rsidP="008D32FD">
      <w:pPr>
        <w:pStyle w:val="Odsekzoznamu"/>
        <w:numPr>
          <w:ilvl w:val="3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>Panvová uzávierka</w:t>
      </w:r>
    </w:p>
    <w:p w14:paraId="13D7FE84" w14:textId="2243BAF1" w:rsidR="008D32FD" w:rsidRDefault="008D32FD" w:rsidP="008D32FD">
      <w:pPr>
        <w:pStyle w:val="Odsekzoznamu"/>
        <w:numPr>
          <w:ilvl w:val="3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>Vonkajší análny zvierač (vôľou ovládaný)</w:t>
      </w:r>
    </w:p>
    <w:p w14:paraId="1B678067" w14:textId="5B16F0AE" w:rsidR="008D32FD" w:rsidRDefault="008D32FD" w:rsidP="008D32FD">
      <w:pPr>
        <w:rPr>
          <w:b/>
          <w:bCs/>
          <w:lang w:val="sk-SK"/>
        </w:rPr>
      </w:pPr>
    </w:p>
    <w:p w14:paraId="1A1C1735" w14:textId="36F79ABC" w:rsidR="008D32FD" w:rsidRDefault="008D32FD" w:rsidP="008D32FD">
      <w:pPr>
        <w:pStyle w:val="Odsekzoznamu"/>
        <w:numPr>
          <w:ilvl w:val="1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>Svaly hornej končatiny:</w:t>
      </w:r>
    </w:p>
    <w:p w14:paraId="53F7F750" w14:textId="305CB6F4" w:rsidR="008D32FD" w:rsidRDefault="008D32FD" w:rsidP="008D32FD">
      <w:pPr>
        <w:pStyle w:val="Odsekzoznamu"/>
        <w:numPr>
          <w:ilvl w:val="2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>Svaly pletenca hornej končatiny:</w:t>
      </w:r>
    </w:p>
    <w:p w14:paraId="6FE38721" w14:textId="35FDF889" w:rsidR="008D32FD" w:rsidRPr="008D32FD" w:rsidRDefault="008D32FD" w:rsidP="008D32FD">
      <w:pPr>
        <w:pStyle w:val="Odsekzoznamu"/>
        <w:numPr>
          <w:ilvl w:val="3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 xml:space="preserve">Deltový sval (Musculus Deltoideus) </w:t>
      </w:r>
      <w:r>
        <w:rPr>
          <w:lang w:val="sk-SK"/>
        </w:rPr>
        <w:t xml:space="preserve">– jeho hlavnou funkciou je upaženie </w:t>
      </w:r>
    </w:p>
    <w:p w14:paraId="6B3474BC" w14:textId="14CDA4EF" w:rsidR="008D32FD" w:rsidRDefault="008D32FD" w:rsidP="008D32FD">
      <w:pPr>
        <w:pStyle w:val="Odsekzoznamu"/>
        <w:numPr>
          <w:ilvl w:val="2"/>
          <w:numId w:val="1"/>
        </w:numPr>
        <w:rPr>
          <w:b/>
          <w:bCs/>
          <w:lang w:val="sk-SK"/>
        </w:rPr>
      </w:pPr>
      <w:r w:rsidRPr="008D32FD">
        <w:rPr>
          <w:b/>
          <w:bCs/>
          <w:lang w:val="sk-SK"/>
        </w:rPr>
        <w:t xml:space="preserve">Svaly </w:t>
      </w:r>
      <w:r>
        <w:rPr>
          <w:b/>
          <w:bCs/>
          <w:lang w:val="sk-SK"/>
        </w:rPr>
        <w:t>voľnej hornej končatiny:</w:t>
      </w:r>
    </w:p>
    <w:p w14:paraId="303D28EF" w14:textId="4D6CE687" w:rsidR="008D32FD" w:rsidRDefault="008D32FD" w:rsidP="008D32FD">
      <w:pPr>
        <w:pStyle w:val="Odsekzoznamu"/>
        <w:numPr>
          <w:ilvl w:val="3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>Dvojhlavý sval (Biceps)</w:t>
      </w:r>
    </w:p>
    <w:p w14:paraId="5949DF0C" w14:textId="65D4B157" w:rsidR="008D32FD" w:rsidRDefault="008D32FD" w:rsidP="008D32FD">
      <w:pPr>
        <w:pStyle w:val="Odsekzoznamu"/>
        <w:numPr>
          <w:ilvl w:val="3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>Trojhlavý sval (Triceps)</w:t>
      </w:r>
    </w:p>
    <w:p w14:paraId="2BA450D1" w14:textId="1637FD1D" w:rsidR="008D32FD" w:rsidRDefault="008D32FD" w:rsidP="008D32FD">
      <w:pPr>
        <w:pStyle w:val="Odsekzoznamu"/>
        <w:numPr>
          <w:ilvl w:val="2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>Svaly ruky:</w:t>
      </w:r>
    </w:p>
    <w:p w14:paraId="7CF5EC17" w14:textId="3B559E84" w:rsidR="008D32FD" w:rsidRDefault="008D32FD" w:rsidP="008D32FD">
      <w:pPr>
        <w:pStyle w:val="Odsekzoznamu"/>
        <w:numPr>
          <w:ilvl w:val="3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>Priťahovač palca (Musculus Abductor Pollicis)</w:t>
      </w:r>
    </w:p>
    <w:p w14:paraId="5A53A032" w14:textId="5EAEF0B6" w:rsidR="008D32FD" w:rsidRDefault="008D32FD" w:rsidP="008D32FD">
      <w:pPr>
        <w:pStyle w:val="Odsekzoznamu"/>
        <w:numPr>
          <w:ilvl w:val="3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>Dlaňový sval</w:t>
      </w:r>
    </w:p>
    <w:p w14:paraId="03F21FFC" w14:textId="27D9C7C2" w:rsidR="008D32FD" w:rsidRDefault="008D32FD" w:rsidP="008D32FD">
      <w:pPr>
        <w:rPr>
          <w:b/>
          <w:bCs/>
          <w:lang w:val="sk-SK"/>
        </w:rPr>
      </w:pPr>
    </w:p>
    <w:p w14:paraId="68D127F4" w14:textId="18612052" w:rsidR="008D32FD" w:rsidRDefault="008D32FD" w:rsidP="008D32FD">
      <w:pPr>
        <w:pStyle w:val="Odsekzoznamu"/>
        <w:numPr>
          <w:ilvl w:val="1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> Svaly dolnej končatiny:</w:t>
      </w:r>
    </w:p>
    <w:p w14:paraId="6A89690D" w14:textId="1B14250B" w:rsidR="008D32FD" w:rsidRDefault="008D32FD" w:rsidP="008D32FD">
      <w:pPr>
        <w:pStyle w:val="Odsekzoznamu"/>
        <w:numPr>
          <w:ilvl w:val="2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 xml:space="preserve">Svaly pletenca </w:t>
      </w:r>
      <w:r>
        <w:rPr>
          <w:b/>
          <w:bCs/>
          <w:lang w:val="sk-SK"/>
        </w:rPr>
        <w:t>dolnej</w:t>
      </w:r>
      <w:r>
        <w:rPr>
          <w:b/>
          <w:bCs/>
          <w:lang w:val="sk-SK"/>
        </w:rPr>
        <w:t xml:space="preserve"> končatiny:</w:t>
      </w:r>
    </w:p>
    <w:p w14:paraId="349012AE" w14:textId="2D19906E" w:rsidR="008D32FD" w:rsidRPr="008D32FD" w:rsidRDefault="008D32FD" w:rsidP="008D32FD">
      <w:pPr>
        <w:pStyle w:val="Odsekzoznamu"/>
        <w:numPr>
          <w:ilvl w:val="3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>Sedací sval (Musculus Glutaeus Maximus)</w:t>
      </w:r>
      <w:r>
        <w:rPr>
          <w:lang w:val="sk-SK"/>
        </w:rPr>
        <w:t xml:space="preserve"> </w:t>
      </w:r>
    </w:p>
    <w:p w14:paraId="162979D3" w14:textId="192673AE" w:rsidR="008D32FD" w:rsidRDefault="008D32FD" w:rsidP="008D32FD">
      <w:pPr>
        <w:pStyle w:val="Odsekzoznamu"/>
        <w:numPr>
          <w:ilvl w:val="2"/>
          <w:numId w:val="1"/>
        </w:numPr>
        <w:rPr>
          <w:b/>
          <w:bCs/>
          <w:lang w:val="sk-SK"/>
        </w:rPr>
      </w:pPr>
      <w:r w:rsidRPr="008D32FD">
        <w:rPr>
          <w:b/>
          <w:bCs/>
          <w:lang w:val="sk-SK"/>
        </w:rPr>
        <w:t xml:space="preserve">Svaly </w:t>
      </w:r>
      <w:r>
        <w:rPr>
          <w:b/>
          <w:bCs/>
          <w:lang w:val="sk-SK"/>
        </w:rPr>
        <w:t xml:space="preserve">voľnej </w:t>
      </w:r>
      <w:r>
        <w:rPr>
          <w:b/>
          <w:bCs/>
          <w:lang w:val="sk-SK"/>
        </w:rPr>
        <w:t>dolnej</w:t>
      </w:r>
      <w:r>
        <w:rPr>
          <w:b/>
          <w:bCs/>
          <w:lang w:val="sk-SK"/>
        </w:rPr>
        <w:t xml:space="preserve"> končatiny:</w:t>
      </w:r>
    </w:p>
    <w:p w14:paraId="50335A9C" w14:textId="593D87A4" w:rsidR="008D32FD" w:rsidRDefault="008D32FD" w:rsidP="008D32FD">
      <w:pPr>
        <w:pStyle w:val="Odsekzoznamu"/>
        <w:numPr>
          <w:ilvl w:val="3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>Krajčírsky sval (Musculus Sartorius)</w:t>
      </w:r>
    </w:p>
    <w:p w14:paraId="5D27ED09" w14:textId="1925CEBF" w:rsidR="008D32FD" w:rsidRDefault="008D32FD" w:rsidP="008D32FD">
      <w:pPr>
        <w:pStyle w:val="Odsekzoznamu"/>
        <w:numPr>
          <w:ilvl w:val="3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>Štvorhlavý sval stehna (Quadriceps)</w:t>
      </w:r>
    </w:p>
    <w:p w14:paraId="5FBD4E5B" w14:textId="5FF87B10" w:rsidR="008D32FD" w:rsidRDefault="008D32FD" w:rsidP="008D32FD">
      <w:pPr>
        <w:pStyle w:val="Odsekzoznamu"/>
        <w:numPr>
          <w:ilvl w:val="2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 xml:space="preserve">Svaly </w:t>
      </w:r>
      <w:r>
        <w:rPr>
          <w:b/>
          <w:bCs/>
          <w:lang w:val="sk-SK"/>
        </w:rPr>
        <w:t>nohy</w:t>
      </w:r>
      <w:r>
        <w:rPr>
          <w:b/>
          <w:bCs/>
          <w:lang w:val="sk-SK"/>
        </w:rPr>
        <w:t>:</w:t>
      </w:r>
    </w:p>
    <w:p w14:paraId="6121B8C3" w14:textId="10A3BC25" w:rsidR="008D32FD" w:rsidRPr="008D32FD" w:rsidRDefault="008D32FD" w:rsidP="008D32FD">
      <w:pPr>
        <w:pStyle w:val="Odsekzoznamu"/>
        <w:numPr>
          <w:ilvl w:val="3"/>
          <w:numId w:val="1"/>
        </w:numPr>
        <w:rPr>
          <w:b/>
          <w:bCs/>
          <w:lang w:val="sk-SK"/>
        </w:rPr>
      </w:pPr>
      <w:r>
        <w:rPr>
          <w:b/>
          <w:bCs/>
          <w:lang w:val="sk-SK"/>
        </w:rPr>
        <w:t xml:space="preserve">Priťahovač palca </w:t>
      </w:r>
    </w:p>
    <w:sectPr w:rsidR="008D32FD" w:rsidRPr="008D32FD" w:rsidSect="00465E9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CF2864"/>
    <w:multiLevelType w:val="hybridMultilevel"/>
    <w:tmpl w:val="A90A53C2"/>
    <w:lvl w:ilvl="0" w:tplc="835E10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9B0"/>
    <w:rsid w:val="0014625C"/>
    <w:rsid w:val="00150E19"/>
    <w:rsid w:val="00205D9E"/>
    <w:rsid w:val="002C722C"/>
    <w:rsid w:val="003519B0"/>
    <w:rsid w:val="00457C1D"/>
    <w:rsid w:val="00465E9E"/>
    <w:rsid w:val="006A500F"/>
    <w:rsid w:val="006C3472"/>
    <w:rsid w:val="008520C7"/>
    <w:rsid w:val="008D32FD"/>
    <w:rsid w:val="00977D17"/>
    <w:rsid w:val="00A965CD"/>
    <w:rsid w:val="00B44325"/>
    <w:rsid w:val="00C0548E"/>
    <w:rsid w:val="00C363CA"/>
    <w:rsid w:val="00D65142"/>
    <w:rsid w:val="00DB79EE"/>
    <w:rsid w:val="00E11741"/>
    <w:rsid w:val="00EA5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47EE5"/>
  <w15:chartTrackingRefBased/>
  <w15:docId w15:val="{7D411B63-D58D-4C94-A771-77AEB7C1F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465E9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465E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dsekzoznamu">
    <w:name w:val="List Paragraph"/>
    <w:basedOn w:val="Normlny"/>
    <w:uiPriority w:val="34"/>
    <w:qFormat/>
    <w:rsid w:val="00465E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mas\Documents\Vlastn&#233;%20&#353;abl&#243;ny%20bal&#237;ka%20Office\BlankEnhanced.dotx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BlankEnhanced.dotx</Template>
  <TotalTime>74</TotalTime>
  <Pages>3</Pages>
  <Words>474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Varga</dc:creator>
  <cp:keywords/>
  <dc:description/>
  <cp:lastModifiedBy>Tomas Varga</cp:lastModifiedBy>
  <cp:revision>10</cp:revision>
  <dcterms:created xsi:type="dcterms:W3CDTF">2022-10-09T13:28:00Z</dcterms:created>
  <dcterms:modified xsi:type="dcterms:W3CDTF">2022-10-12T13:27:00Z</dcterms:modified>
</cp:coreProperties>
</file>